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C2305" w14:textId="15679B0C" w:rsidR="00301F39" w:rsidRPr="00C6134C" w:rsidRDefault="00301F39" w:rsidP="003D3ACC">
      <w:pPr>
        <w:ind w:left="2160"/>
        <w:rPr>
          <w:rFonts w:ascii="Cambria Math" w:hAnsi="Cambria Math"/>
          <w:sz w:val="24"/>
          <w:szCs w:val="24"/>
        </w:rPr>
      </w:pPr>
      <w:r w:rsidRPr="00C6134C">
        <w:rPr>
          <w:rFonts w:ascii="Cambria Math" w:eastAsia="Calibri" w:hAnsi="Cambria Math" w:cs="Calibri"/>
          <w:b/>
          <w:color w:val="2E2C2C"/>
          <w:sz w:val="52"/>
          <w:szCs w:val="24"/>
        </w:rPr>
        <w:t>VAISHNAVI SANJAY GULHANE</w:t>
      </w:r>
    </w:p>
    <w:p w14:paraId="026A1660" w14:textId="41C99218" w:rsidR="00EF270B" w:rsidRDefault="004C029C" w:rsidP="003D3AC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1469CB" wp14:editId="133AFA51">
                <wp:simplePos x="0" y="0"/>
                <wp:positionH relativeFrom="column">
                  <wp:posOffset>330200</wp:posOffset>
                </wp:positionH>
                <wp:positionV relativeFrom="paragraph">
                  <wp:posOffset>45720</wp:posOffset>
                </wp:positionV>
                <wp:extent cx="1333500" cy="730250"/>
                <wp:effectExtent l="0" t="0" r="0" b="0"/>
                <wp:wrapNone/>
                <wp:docPr id="1860422766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730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1234C3" w14:textId="197522FE" w:rsidR="00B14582" w:rsidRPr="00B14582" w:rsidRDefault="00B14582" w:rsidP="00AC14DA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</w:t>
                            </w:r>
                            <w:r w:rsidRPr="00B14582">
                              <w:rPr>
                                <w:sz w:val="18"/>
                                <w:szCs w:val="18"/>
                                <w:lang w:val="en-IN"/>
                              </w:rPr>
                              <w:t>9022710326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1469C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26pt;margin-top:3.6pt;width:105pt;height:57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" fillcolor="white [3201]" stroked="f" strokeweight=".5pt">
                <v:textbox>
                  <w:txbxContent>
                    <w:p w14:paraId="341234C3" w14:textId="197522FE" w:rsidR="00B14582" w:rsidRPr="00B14582" w:rsidRDefault="00B14582" w:rsidP="00AC14DA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>
                        <w:rPr>
                          <w:sz w:val="18"/>
                          <w:szCs w:val="18"/>
                          <w:lang w:val="en-IN"/>
                        </w:rPr>
                        <w:t xml:space="preserve"> </w:t>
                      </w:r>
                      <w:r w:rsidRPr="00B14582">
                        <w:rPr>
                          <w:sz w:val="18"/>
                          <w:szCs w:val="18"/>
                          <w:lang w:val="en-IN"/>
                        </w:rPr>
                        <w:t>9022710326</w:t>
                      </w:r>
                    </w:p>
                  </w:txbxContent>
                </v:textbox>
              </v:shape>
            </w:pict>
          </mc:Fallback>
        </mc:AlternateContent>
      </w:r>
      <w:r w:rsidR="00AC14D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5BE62E" wp14:editId="278C7881">
                <wp:simplePos x="0" y="0"/>
                <wp:positionH relativeFrom="column">
                  <wp:posOffset>4178595</wp:posOffset>
                </wp:positionH>
                <wp:positionV relativeFrom="paragraph">
                  <wp:posOffset>124430</wp:posOffset>
                </wp:positionV>
                <wp:extent cx="2116588" cy="266700"/>
                <wp:effectExtent l="0" t="0" r="0" b="0"/>
                <wp:wrapNone/>
                <wp:docPr id="154094621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588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D4A593" w14:textId="02BAA8C6" w:rsidR="00B14582" w:rsidRPr="002D4BE0" w:rsidRDefault="00C6134C" w:rsidP="00B14582">
                            <w:hyperlink r:id="rId11" w:history="1">
                              <w:r w:rsidRPr="00706F1A">
                                <w:rPr>
                                  <w:rStyle w:val="Hyperlink"/>
                                  <w:color w:val="233C43" w:themeColor="hyperlink" w:themeShade="80"/>
                                  <w:sz w:val="18"/>
                                  <w:szCs w:val="18"/>
                                </w:rPr>
                                <w:t xml:space="preserve">   </w:t>
                              </w:r>
                              <w:r w:rsidR="00B14582" w:rsidRPr="00706F1A">
                                <w:rPr>
                                  <w:rStyle w:val="Hyperlink"/>
                                  <w:color w:val="233C43" w:themeColor="hyperlink" w:themeShade="80"/>
                                  <w:sz w:val="18"/>
                                  <w:szCs w:val="18"/>
                                </w:rPr>
                                <w:t>https://github.com/vaishnavi2004-v</w:t>
                              </w:r>
                            </w:hyperlink>
                          </w:p>
                          <w:p w14:paraId="12FE2CED" w14:textId="77777777" w:rsidR="00B14582" w:rsidRDefault="00B145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BE62E" id="Text Box 14" o:spid="_x0000_s1027" type="#_x0000_t202" style="position:absolute;left:0;text-align:left;margin-left:329pt;margin-top:9.8pt;width:166.6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" fillcolor="white [3201]" stroked="f" strokeweight=".5pt">
                <v:textbox>
                  <w:txbxContent>
                    <w:p w14:paraId="06D4A593" w14:textId="02BAA8C6" w:rsidR="00B14582" w:rsidRPr="002D4BE0" w:rsidRDefault="00C6134C" w:rsidP="00B14582">
                      <w:hyperlink r:id="rId12" w:history="1">
                        <w:r w:rsidRPr="00706F1A">
                          <w:rPr>
                            <w:rStyle w:val="Hyperlink"/>
                            <w:color w:val="233C43" w:themeColor="hyperlink" w:themeShade="80"/>
                            <w:sz w:val="18"/>
                            <w:szCs w:val="18"/>
                          </w:rPr>
                          <w:t xml:space="preserve">   </w:t>
                        </w:r>
                        <w:r w:rsidR="00B14582" w:rsidRPr="00706F1A">
                          <w:rPr>
                            <w:rStyle w:val="Hyperlink"/>
                            <w:color w:val="233C43" w:themeColor="hyperlink" w:themeShade="80"/>
                            <w:sz w:val="18"/>
                            <w:szCs w:val="18"/>
                          </w:rPr>
                          <w:t>https://github.com/vaishnavi2004-v</w:t>
                        </w:r>
                      </w:hyperlink>
                    </w:p>
                    <w:p w14:paraId="12FE2CED" w14:textId="77777777" w:rsidR="00B14582" w:rsidRDefault="00B14582"/>
                  </w:txbxContent>
                </v:textbox>
              </v:shape>
            </w:pict>
          </mc:Fallback>
        </mc:AlternateContent>
      </w:r>
      <w:r w:rsidR="00C6134C">
        <w:rPr>
          <w:rFonts w:ascii="Open Sans" w:hAnsi="Open Sans" w:cs="Open Sans"/>
          <w:noProof/>
          <w:color w:val="3A3A3A" w:themeColor="background2" w:themeShade="40"/>
          <w:sz w:val="8"/>
          <w:szCs w:val="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2CB065" wp14:editId="54E9CD37">
                <wp:simplePos x="0" y="0"/>
                <wp:positionH relativeFrom="margin">
                  <wp:posOffset>3752215</wp:posOffset>
                </wp:positionH>
                <wp:positionV relativeFrom="paragraph">
                  <wp:posOffset>129540</wp:posOffset>
                </wp:positionV>
                <wp:extent cx="411480" cy="243840"/>
                <wp:effectExtent l="0" t="0" r="7620" b="3810"/>
                <wp:wrapNone/>
                <wp:docPr id="146315753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480" cy="243840"/>
                          <a:chOff x="0" y="0"/>
                          <a:chExt cx="6350000" cy="4718050"/>
                        </a:xfrm>
                      </wpg:grpSpPr>
                      <pic:pic xmlns:pic="http://schemas.openxmlformats.org/drawingml/2006/picture">
                        <pic:nvPicPr>
                          <pic:cNvPr id="1944267772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0" cy="445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244030" name="Text Box 4"/>
                        <wps:cNvSpPr txBox="1"/>
                        <wps:spPr>
                          <a:xfrm>
                            <a:off x="0" y="4457700"/>
                            <a:ext cx="6350000" cy="26035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B0D2E7" w14:textId="77777777" w:rsidR="00301F39" w:rsidRPr="00301F39" w:rsidRDefault="00301F39" w:rsidP="00301F3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5" w:history="1">
                                <w:r w:rsidRPr="00301F3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301F39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6" w:history="1">
                                <w:r w:rsidRPr="00301F39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2CB065" id="Group 5" o:spid="_x0000_s1028" style="position:absolute;left:0;text-align:left;margin-left:295.45pt;margin-top:10.2pt;width:32.4pt;height:19.2pt;z-index:251658240;mso-position-horizontal-relative:margin;mso-width-relative:margin;mso-height-relative:margin" coordsize="63500,4718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width:63500;height:44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">
                  <v:imagedata r:id="rId17" o:title=""/>
                </v:shape>
                <v:shape id="Text Box 4" o:spid="_x0000_s1030" type="#_x0000_t202" style="position:absolute;top:44577;width:63500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" stroked="f">
                  <v:textbox>
                    <w:txbxContent>
                      <w:p w14:paraId="5BB0D2E7" w14:textId="77777777" w:rsidR="00301F39" w:rsidRPr="00301F39" w:rsidRDefault="00301F39" w:rsidP="00301F39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8" w:history="1">
                          <w:r w:rsidRPr="00301F39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301F39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9" w:history="1">
                          <w:r w:rsidRPr="00301F39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301F39">
        <w:rPr>
          <w:noProof/>
        </w:rPr>
        <w:drawing>
          <wp:anchor distT="0" distB="0" distL="114300" distR="114300" simplePos="0" relativeHeight="251660288" behindDoc="1" locked="0" layoutInCell="1" allowOverlap="1" wp14:anchorId="0D35C204" wp14:editId="43AE7708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198120" cy="178435"/>
            <wp:effectExtent l="0" t="0" r="0" b="0"/>
            <wp:wrapTight wrapText="bothSides">
              <wp:wrapPolygon edited="0">
                <wp:start x="0" y="0"/>
                <wp:lineTo x="0" y="9224"/>
                <wp:lineTo x="8308" y="18448"/>
                <wp:lineTo x="18692" y="18448"/>
                <wp:lineTo x="18692" y="11530"/>
                <wp:lineTo x="8308" y="0"/>
                <wp:lineTo x="0" y="0"/>
              </wp:wrapPolygon>
            </wp:wrapTight>
            <wp:docPr id="1272350851" name="Graphic 1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50851" name="Graphic 1272350851" descr="Receiver with solid fill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13" cy="182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4582">
        <w:t xml:space="preserve"> </w:t>
      </w:r>
    </w:p>
    <w:p w14:paraId="3AE9145A" w14:textId="67C0C7D3" w:rsidR="00311408" w:rsidRDefault="00B14582" w:rsidP="003D3ACC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7776EA6" wp14:editId="0280A370">
            <wp:simplePos x="0" y="0"/>
            <wp:positionH relativeFrom="margin">
              <wp:align>left</wp:align>
            </wp:positionH>
            <wp:positionV relativeFrom="paragraph">
              <wp:posOffset>109855</wp:posOffset>
            </wp:positionV>
            <wp:extent cx="281940" cy="281940"/>
            <wp:effectExtent l="0" t="0" r="3810" b="0"/>
            <wp:wrapNone/>
            <wp:docPr id="1649635324" name="Graphic 12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5324" name="Graphic 1649635324" descr="Envelope with solid fill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DB8C2" w14:textId="3FA9F971" w:rsidR="00301F39" w:rsidRDefault="00AC14DA" w:rsidP="003D3ACC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  <w:r>
        <w:rPr>
          <w:rFonts w:ascii="Open Sans" w:hAnsi="Open Sans" w:cs="Open Sans"/>
          <w:noProof/>
          <w:color w:val="3A3A3A" w:themeColor="background2" w:themeShade="40"/>
          <w:sz w:val="8"/>
          <w:szCs w:val="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E8170E" wp14:editId="5A53F35C">
                <wp:simplePos x="0" y="0"/>
                <wp:positionH relativeFrom="margin">
                  <wp:posOffset>4178595</wp:posOffset>
                </wp:positionH>
                <wp:positionV relativeFrom="paragraph">
                  <wp:posOffset>72671</wp:posOffset>
                </wp:positionV>
                <wp:extent cx="3147415" cy="365760"/>
                <wp:effectExtent l="0" t="0" r="0" b="0"/>
                <wp:wrapNone/>
                <wp:docPr id="1698267520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415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F32ECD" w14:textId="21AE5316" w:rsidR="00B14582" w:rsidRPr="00706F1A" w:rsidRDefault="00706F1A" w:rsidP="00B14582">
                            <w:pPr>
                              <w:rPr>
                                <w:rStyle w:val="Hyperlink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666464"/>
                                <w:w w:val="128"/>
                                <w:sz w:val="16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Calibri" w:eastAsia="Calibri" w:hAnsi="Calibri" w:cs="Calibri"/>
                                <w:color w:val="666464"/>
                                <w:w w:val="128"/>
                                <w:sz w:val="16"/>
                                <w:szCs w:val="24"/>
                              </w:rPr>
                              <w:instrText>HYPERLINK "http://www.linkedin.com/in/vaishnavi-gulhane-5b97a42b2" \o "www.linkedin.com/in/vaishnavi-gulhane-5b97a42b2"</w:instrText>
                            </w:r>
                            <w:r>
                              <w:rPr>
                                <w:rFonts w:ascii="Calibri" w:eastAsia="Calibri" w:hAnsi="Calibri" w:cs="Calibri"/>
                                <w:color w:val="666464"/>
                                <w:w w:val="128"/>
                                <w:sz w:val="16"/>
                                <w:szCs w:val="24"/>
                              </w:rPr>
                            </w:r>
                            <w:r>
                              <w:rPr>
                                <w:rFonts w:ascii="Calibri" w:eastAsia="Calibri" w:hAnsi="Calibri" w:cs="Calibri"/>
                                <w:color w:val="666464"/>
                                <w:w w:val="128"/>
                                <w:sz w:val="16"/>
                                <w:szCs w:val="24"/>
                              </w:rPr>
                              <w:fldChar w:fldCharType="separate"/>
                            </w:r>
                            <w:r w:rsidR="00B14582" w:rsidRPr="00706F1A">
                              <w:rPr>
                                <w:rStyle w:val="Hyperlink"/>
                                <w:rFonts w:ascii="Calibri" w:eastAsia="Calibri" w:hAnsi="Calibri" w:cs="Calibri"/>
                                <w:w w:val="128"/>
                                <w:sz w:val="16"/>
                                <w:szCs w:val="24"/>
                              </w:rPr>
                              <w:t>www.linkedin.com/in/vaishnavi-gulhane-5b97a42b2</w:t>
                            </w:r>
                          </w:p>
                          <w:p w14:paraId="3208C2F4" w14:textId="1ED810CF" w:rsidR="00B14582" w:rsidRPr="00344B9F" w:rsidRDefault="00706F1A">
                            <w:r>
                              <w:rPr>
                                <w:rFonts w:ascii="Calibri" w:eastAsia="Calibri" w:hAnsi="Calibri" w:cs="Calibri"/>
                                <w:color w:val="666464"/>
                                <w:w w:val="128"/>
                                <w:sz w:val="16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8170E" id="Text Box 16" o:spid="_x0000_s1031" type="#_x0000_t202" style="position:absolute;left:0;text-align:left;margin-left:329pt;margin-top:5.7pt;width:247.85pt;height:28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" fillcolor="white [3201]" stroked="f" strokeweight=".5pt">
                <v:textbox>
                  <w:txbxContent>
                    <w:p w14:paraId="49F32ECD" w14:textId="21AE5316" w:rsidR="00B14582" w:rsidRPr="00706F1A" w:rsidRDefault="00706F1A" w:rsidP="00B14582">
                      <w:pPr>
                        <w:rPr>
                          <w:rStyle w:val="Hyperlink"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666464"/>
                          <w:w w:val="128"/>
                          <w:sz w:val="16"/>
                          <w:szCs w:val="24"/>
                        </w:rPr>
                        <w:fldChar w:fldCharType="begin"/>
                      </w:r>
                      <w:r>
                        <w:rPr>
                          <w:rFonts w:ascii="Calibri" w:eastAsia="Calibri" w:hAnsi="Calibri" w:cs="Calibri"/>
                          <w:color w:val="666464"/>
                          <w:w w:val="128"/>
                          <w:sz w:val="16"/>
                          <w:szCs w:val="24"/>
                        </w:rPr>
                        <w:instrText>HYPERLINK "http://www.linkedin.com/in/vaishnavi-gulhane-5b97a42b2" \o "www.linkedin.com/in/vaishnavi-gulhane-5b97a42b2"</w:instrText>
                      </w:r>
                      <w:r>
                        <w:rPr>
                          <w:rFonts w:ascii="Calibri" w:eastAsia="Calibri" w:hAnsi="Calibri" w:cs="Calibri"/>
                          <w:color w:val="666464"/>
                          <w:w w:val="128"/>
                          <w:sz w:val="16"/>
                          <w:szCs w:val="24"/>
                        </w:rPr>
                      </w:r>
                      <w:r>
                        <w:rPr>
                          <w:rFonts w:ascii="Calibri" w:eastAsia="Calibri" w:hAnsi="Calibri" w:cs="Calibri"/>
                          <w:color w:val="666464"/>
                          <w:w w:val="128"/>
                          <w:sz w:val="16"/>
                          <w:szCs w:val="24"/>
                        </w:rPr>
                        <w:fldChar w:fldCharType="separate"/>
                      </w:r>
                      <w:r w:rsidR="00B14582" w:rsidRPr="00706F1A">
                        <w:rPr>
                          <w:rStyle w:val="Hyperlink"/>
                          <w:rFonts w:ascii="Calibri" w:eastAsia="Calibri" w:hAnsi="Calibri" w:cs="Calibri"/>
                          <w:w w:val="128"/>
                          <w:sz w:val="16"/>
                          <w:szCs w:val="24"/>
                        </w:rPr>
                        <w:t>www.linkedin.com/in/vaishnavi-gulhane-5b97a42b2</w:t>
                      </w:r>
                    </w:p>
                    <w:p w14:paraId="3208C2F4" w14:textId="1ED810CF" w:rsidR="00B14582" w:rsidRPr="00344B9F" w:rsidRDefault="00706F1A">
                      <w:r>
                        <w:rPr>
                          <w:rFonts w:ascii="Calibri" w:eastAsia="Calibri" w:hAnsi="Calibri" w:cs="Calibri"/>
                          <w:color w:val="666464"/>
                          <w:w w:val="128"/>
                          <w:sz w:val="16"/>
                          <w:szCs w:val="24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Open Sans" w:hAnsi="Open Sans" w:cs="Open Sans"/>
          <w:noProof/>
          <w:color w:val="3A3A3A" w:themeColor="background2" w:themeShade="40"/>
          <w:sz w:val="8"/>
          <w:szCs w:val="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0DD7E3" wp14:editId="5DB9CE1E">
                <wp:simplePos x="0" y="0"/>
                <wp:positionH relativeFrom="column">
                  <wp:posOffset>297712</wp:posOffset>
                </wp:positionH>
                <wp:positionV relativeFrom="paragraph">
                  <wp:posOffset>35457</wp:posOffset>
                </wp:positionV>
                <wp:extent cx="1919176" cy="251460"/>
                <wp:effectExtent l="0" t="0" r="5080" b="0"/>
                <wp:wrapNone/>
                <wp:docPr id="35902143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9176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907E34" w14:textId="07479034" w:rsidR="00B14582" w:rsidRPr="00B14582" w:rsidRDefault="00B14582" w:rsidP="00AC14DA">
                            <w:pPr>
                              <w:jc w:val="left"/>
                              <w:rPr>
                                <w:sz w:val="18"/>
                                <w:szCs w:val="18"/>
                                <w:lang w:val="en-I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IN"/>
                              </w:rPr>
                              <w:t xml:space="preserve"> v</w:t>
                            </w:r>
                            <w:r w:rsidRPr="00B14582">
                              <w:rPr>
                                <w:sz w:val="18"/>
                                <w:szCs w:val="18"/>
                                <w:lang w:val="en-IN"/>
                              </w:rPr>
                              <w:t>aishnavigulhane45@gmail.com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DD7E3" id="Text Box 15" o:spid="_x0000_s1032" type="#_x0000_t202" style="position:absolute;left:0;text-align:left;margin-left:23.45pt;margin-top:2.8pt;width:151.1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" fillcolor="white [3201]" stroked="f" strokeweight=".5pt">
                <v:textbox>
                  <w:txbxContent>
                    <w:p w14:paraId="05907E34" w14:textId="07479034" w:rsidR="00B14582" w:rsidRPr="00B14582" w:rsidRDefault="00B14582" w:rsidP="00AC14DA">
                      <w:pPr>
                        <w:jc w:val="left"/>
                        <w:rPr>
                          <w:sz w:val="18"/>
                          <w:szCs w:val="18"/>
                          <w:lang w:val="en-IN"/>
                        </w:rPr>
                      </w:pPr>
                      <w:r>
                        <w:rPr>
                          <w:sz w:val="18"/>
                          <w:szCs w:val="18"/>
                          <w:lang w:val="en-IN"/>
                        </w:rPr>
                        <w:t xml:space="preserve"> v</w:t>
                      </w:r>
                      <w:r w:rsidRPr="00B14582">
                        <w:rPr>
                          <w:sz w:val="18"/>
                          <w:szCs w:val="18"/>
                          <w:lang w:val="en-IN"/>
                        </w:rPr>
                        <w:t>aishnavigulhane45@gmail.com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32D581EF" w14:textId="1B6D35C0" w:rsidR="00301F39" w:rsidRDefault="00C6134C" w:rsidP="003D3ACC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  <w:r>
        <w:rPr>
          <w:rFonts w:ascii="Open Sans" w:hAnsi="Open Sans" w:cs="Open Sans"/>
          <w:noProof/>
          <w:color w:val="3A3A3A" w:themeColor="background2" w:themeShade="40"/>
          <w:sz w:val="8"/>
          <w:szCs w:val="8"/>
        </w:rPr>
        <w:drawing>
          <wp:anchor distT="0" distB="0" distL="114300" distR="114300" simplePos="0" relativeHeight="251659264" behindDoc="0" locked="0" layoutInCell="1" allowOverlap="1" wp14:anchorId="7978FF59" wp14:editId="7801D5CE">
            <wp:simplePos x="0" y="0"/>
            <wp:positionH relativeFrom="column">
              <wp:posOffset>3848100</wp:posOffset>
            </wp:positionH>
            <wp:positionV relativeFrom="paragraph">
              <wp:posOffset>3810</wp:posOffset>
            </wp:positionV>
            <wp:extent cx="228600" cy="228600"/>
            <wp:effectExtent l="0" t="0" r="0" b="0"/>
            <wp:wrapThrough wrapText="bothSides">
              <wp:wrapPolygon edited="0">
                <wp:start x="1800" y="0"/>
                <wp:lineTo x="0" y="1800"/>
                <wp:lineTo x="0" y="19800"/>
                <wp:lineTo x="19800" y="19800"/>
                <wp:lineTo x="19800" y="0"/>
                <wp:lineTo x="1800" y="0"/>
              </wp:wrapPolygon>
            </wp:wrapThrough>
            <wp:docPr id="1397766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66958" name="Picture 9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C0ABB" w14:textId="573E1921" w:rsidR="00301F39" w:rsidRDefault="00301F39" w:rsidP="003D3ACC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06FB8217" w14:textId="172EB8E7" w:rsidR="00301F39" w:rsidRDefault="00301F39" w:rsidP="003D3ACC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21504737" w14:textId="585ADE34" w:rsidR="00301F39" w:rsidRPr="00311408" w:rsidRDefault="00301F39" w:rsidP="003D3ACC">
      <w:pPr>
        <w:pBdr>
          <w:bottom w:val="single" w:sz="8" w:space="0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1ABE925F" w14:textId="77777777" w:rsidR="00311408" w:rsidRPr="00311408" w:rsidRDefault="00311408" w:rsidP="003D3ACC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6C35C874" w14:textId="77777777" w:rsidR="00B14582" w:rsidRDefault="00B14582" w:rsidP="003D3ACC">
      <w:pPr>
        <w:pStyle w:val="Heading1"/>
      </w:pPr>
      <w:r>
        <w:t>ABOUT ME</w:t>
      </w:r>
    </w:p>
    <w:p w14:paraId="66580505" w14:textId="2FE525DA" w:rsidR="00B14582" w:rsidRPr="00344B9F" w:rsidRDefault="00E04FEB" w:rsidP="003D3ACC">
      <w:pPr>
        <w:spacing w:after="325" w:line="276" w:lineRule="auto"/>
        <w:ind w:left="79" w:hanging="10"/>
        <w:rPr>
          <w:rFonts w:ascii="Arial" w:hAnsi="Arial" w:cs="Arial"/>
          <w:color w:val="595959" w:themeColor="text1" w:themeTint="A6"/>
          <w:sz w:val="28"/>
          <w:szCs w:val="28"/>
        </w:rPr>
      </w:pPr>
      <w:r w:rsidRPr="00943051">
        <w:rPr>
          <w:rFonts w:ascii="Arial" w:eastAsia="Arial" w:hAnsi="Arial" w:cs="Arial"/>
          <w:noProof/>
          <w:color w:val="000000"/>
          <w:sz w:val="20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E9F24B" wp14:editId="7517341C">
                <wp:simplePos x="0" y="0"/>
                <wp:positionH relativeFrom="column">
                  <wp:posOffset>-18535</wp:posOffset>
                </wp:positionH>
                <wp:positionV relativeFrom="paragraph">
                  <wp:posOffset>801766</wp:posOffset>
                </wp:positionV>
                <wp:extent cx="7414054" cy="6178"/>
                <wp:effectExtent l="0" t="0" r="34925" b="32385"/>
                <wp:wrapNone/>
                <wp:docPr id="26141443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4054" cy="617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27BE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63.15pt" to="582.35pt,6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B14582" w:rsidRPr="00344B9F">
        <w:rPr>
          <w:rFonts w:ascii="Arial" w:eastAsia="Arial" w:hAnsi="Arial" w:cs="Arial"/>
          <w:color w:val="595959" w:themeColor="text1" w:themeTint="A6"/>
          <w:sz w:val="20"/>
          <w:szCs w:val="28"/>
        </w:rPr>
        <w:t>I'm a front-end developer</w:t>
      </w:r>
      <w:r w:rsidR="00AC14DA">
        <w:rPr>
          <w:rFonts w:ascii="Arial" w:eastAsia="Arial" w:hAnsi="Arial" w:cs="Arial"/>
          <w:color w:val="595959" w:themeColor="text1" w:themeTint="A6"/>
          <w:sz w:val="20"/>
          <w:szCs w:val="28"/>
        </w:rPr>
        <w:t xml:space="preserve"> and software developer</w:t>
      </w:r>
      <w:r w:rsidR="00B14582" w:rsidRPr="00344B9F">
        <w:rPr>
          <w:rFonts w:ascii="Arial" w:eastAsia="Arial" w:hAnsi="Arial" w:cs="Arial"/>
          <w:color w:val="595959" w:themeColor="text1" w:themeTint="A6"/>
          <w:sz w:val="20"/>
          <w:szCs w:val="28"/>
        </w:rPr>
        <w:t xml:space="preserve"> with a strong eye for design, clean code, and pixel-perfect execution.  I bring digital ideas to life using tools like HTML, CSS, JavaScript, and React. I am 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8"/>
        </w:rPr>
        <w:t>proficient in Python, Java, and web development, with hands-on experience in real-world</w:t>
      </w:r>
      <w:r w:rsidR="00B14582" w:rsidRPr="00344B9F">
        <w:rPr>
          <w:rFonts w:ascii="Arial" w:eastAsia="Arial" w:hAnsi="Arial" w:cs="Arial"/>
          <w:color w:val="595959" w:themeColor="text1" w:themeTint="A6"/>
          <w:sz w:val="20"/>
          <w:szCs w:val="28"/>
        </w:rPr>
        <w:t xml:space="preserve"> projects. 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8"/>
        </w:rPr>
        <w:t>Having good communication skills and leadership qualities always helps me take a perspective and solve problems by delivering high-quality</w:t>
      </w:r>
      <w:r w:rsidR="00B14582" w:rsidRPr="00344B9F">
        <w:rPr>
          <w:rFonts w:ascii="Arial" w:eastAsia="Arial" w:hAnsi="Arial" w:cs="Arial"/>
          <w:color w:val="595959" w:themeColor="text1" w:themeTint="A6"/>
          <w:sz w:val="20"/>
          <w:szCs w:val="28"/>
        </w:rPr>
        <w:t xml:space="preserve"> results.</w:t>
      </w:r>
    </w:p>
    <w:p w14:paraId="1F789CB0" w14:textId="119F1009" w:rsidR="00B14582" w:rsidRPr="00B14582" w:rsidRDefault="000164ED" w:rsidP="003D3ACC">
      <w:pPr>
        <w:pStyle w:val="Heading1"/>
      </w:pPr>
      <w:r w:rsidRPr="000164ED">
        <w:t>Education</w:t>
      </w:r>
    </w:p>
    <w:p w14:paraId="25F0DBDC" w14:textId="5A75D4AA" w:rsidR="00B14582" w:rsidRPr="00344B9F" w:rsidRDefault="00AC14DA" w:rsidP="003D3ACC">
      <w:pPr>
        <w:pStyle w:val="List"/>
        <w:rPr>
          <w:sz w:val="20"/>
          <w:szCs w:val="20"/>
        </w:rPr>
      </w:pPr>
      <w:r>
        <w:rPr>
          <w:rFonts w:ascii="Arial Narrow" w:eastAsia="Arial" w:hAnsi="Arial Narrow" w:cs="Arial"/>
          <w:b/>
          <w:noProof/>
          <w:color w:val="2E2C2C"/>
          <w:sz w:val="2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6C556C" wp14:editId="1120916F">
                <wp:simplePos x="0" y="0"/>
                <wp:positionH relativeFrom="column">
                  <wp:posOffset>5948045</wp:posOffset>
                </wp:positionH>
                <wp:positionV relativeFrom="paragraph">
                  <wp:posOffset>69215</wp:posOffset>
                </wp:positionV>
                <wp:extent cx="961167" cy="324293"/>
                <wp:effectExtent l="0" t="0" r="0" b="0"/>
                <wp:wrapNone/>
                <wp:docPr id="13351923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167" cy="3242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334394" w14:textId="575F3597" w:rsidR="00AC14DA" w:rsidRPr="00AC14DA" w:rsidRDefault="00AC14DA">
                            <w:pPr>
                              <w:rPr>
                                <w:sz w:val="14"/>
                                <w:szCs w:val="14"/>
                                <w:lang w:val="en-IN"/>
                              </w:rPr>
                            </w:pPr>
                            <w:r w:rsidRPr="00AC14DA">
                              <w:rPr>
                                <w:sz w:val="20"/>
                                <w:szCs w:val="20"/>
                                <w:lang w:val="en-IN"/>
                              </w:rPr>
                              <w:t>2022-2026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C556C" id="Text Box 6" o:spid="_x0000_s1033" type="#_x0000_t202" style="position:absolute;left:0;text-align:left;margin-left:468.35pt;margin-top:5.45pt;width:75.7pt;height:25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" fillcolor="white [3201]" stroked="f" strokeweight=".5pt">
                <v:textbox>
                  <w:txbxContent>
                    <w:p w14:paraId="45334394" w14:textId="575F3597" w:rsidR="00AC14DA" w:rsidRPr="00AC14DA" w:rsidRDefault="00AC14DA">
                      <w:pPr>
                        <w:rPr>
                          <w:sz w:val="14"/>
                          <w:szCs w:val="14"/>
                          <w:lang w:val="en-IN"/>
                        </w:rPr>
                      </w:pPr>
                      <w:r w:rsidRPr="00AC14DA">
                        <w:rPr>
                          <w:sz w:val="20"/>
                          <w:szCs w:val="20"/>
                          <w:lang w:val="en-IN"/>
                        </w:rPr>
                        <w:t>2022-2026</w:t>
                      </w:r>
                    </w:p>
                  </w:txbxContent>
                </v:textbox>
              </v:shape>
            </w:pict>
          </mc:Fallback>
        </mc:AlternateContent>
      </w:r>
      <w:r w:rsidR="00B14582" w:rsidRPr="00344B9F">
        <w:rPr>
          <w:rFonts w:ascii="Arial Narrow" w:eastAsia="Arial" w:hAnsi="Arial Narrow" w:cs="Arial"/>
          <w:b/>
          <w:color w:val="2E2C2C"/>
          <w:sz w:val="22"/>
          <w:szCs w:val="32"/>
        </w:rPr>
        <w:t>Bachelor of Engineering in Information Technology.</w:t>
      </w:r>
      <w:r w:rsidR="00344B9F">
        <w:rPr>
          <w:rFonts w:ascii="Arial Narrow" w:eastAsia="Arial" w:hAnsi="Arial Narrow" w:cs="Arial"/>
          <w:b/>
          <w:color w:val="2E2C2C"/>
          <w:sz w:val="22"/>
          <w:szCs w:val="32"/>
        </w:rPr>
        <w:t xml:space="preserve">                                                                                                          </w:t>
      </w:r>
      <w:r w:rsidR="00554378">
        <w:rPr>
          <w:rFonts w:ascii="Arial Narrow" w:eastAsia="Arial" w:hAnsi="Arial Narrow" w:cs="Arial"/>
          <w:b/>
          <w:color w:val="2E2C2C"/>
          <w:sz w:val="22"/>
          <w:szCs w:val="32"/>
        </w:rPr>
        <w:t xml:space="preserve">  </w:t>
      </w:r>
    </w:p>
    <w:p w14:paraId="0AC36B52" w14:textId="63799828" w:rsidR="000164ED" w:rsidRPr="004C029C" w:rsidRDefault="00B14582" w:rsidP="003D3ACC">
      <w:pPr>
        <w:pStyle w:val="List"/>
        <w:rPr>
          <w:color w:val="595959" w:themeColor="text1" w:themeTint="A6"/>
          <w:sz w:val="20"/>
          <w:szCs w:val="20"/>
        </w:rPr>
      </w:pPr>
      <w:r w:rsidRPr="00344B9F">
        <w:rPr>
          <w:color w:val="595959" w:themeColor="text1" w:themeTint="A6"/>
          <w:sz w:val="20"/>
          <w:szCs w:val="20"/>
        </w:rPr>
        <w:t>Prof. Ram Meghe College of Engineering and Management, Badnera - Amravati.</w:t>
      </w:r>
      <w:r w:rsidR="000164ED" w:rsidRPr="00344B9F">
        <w:rPr>
          <w:sz w:val="20"/>
          <w:szCs w:val="20"/>
        </w:rPr>
        <w:tab/>
      </w:r>
    </w:p>
    <w:p w14:paraId="05F8DB12" w14:textId="4B0B302B" w:rsidR="000164ED" w:rsidRPr="000164ED" w:rsidRDefault="00344B9F" w:rsidP="003D3ACC">
      <w:pPr>
        <w:pStyle w:val="List"/>
      </w:pPr>
      <w:r w:rsidRPr="00344B9F">
        <w:rPr>
          <w:rFonts w:ascii="Arial Narrow" w:hAnsi="Arial Narrow"/>
          <w:b/>
          <w:bCs/>
          <w:color w:val="002060"/>
          <w:sz w:val="20"/>
          <w:szCs w:val="20"/>
        </w:rPr>
        <w:t>HSC</w:t>
      </w:r>
      <w:r w:rsidR="000164ED" w:rsidRPr="00344B9F">
        <w:rPr>
          <w:sz w:val="20"/>
          <w:szCs w:val="20"/>
        </w:rPr>
        <w:tab/>
      </w:r>
      <w:r w:rsidR="000164ED" w:rsidRPr="00344B9F">
        <w:rPr>
          <w:sz w:val="20"/>
          <w:szCs w:val="18"/>
        </w:rPr>
        <w:t>2</w:t>
      </w:r>
      <w:r w:rsidRPr="00344B9F">
        <w:rPr>
          <w:sz w:val="20"/>
          <w:szCs w:val="18"/>
        </w:rPr>
        <w:t>020-2022</w:t>
      </w:r>
    </w:p>
    <w:p w14:paraId="4E6139AF" w14:textId="7B67642C" w:rsidR="00344B9F" w:rsidRPr="00344B9F" w:rsidRDefault="00344B9F" w:rsidP="003D3ACC">
      <w:pPr>
        <w:pStyle w:val="List"/>
        <w:rPr>
          <w:sz w:val="20"/>
          <w:szCs w:val="18"/>
        </w:rPr>
      </w:pPr>
      <w:r w:rsidRPr="00344B9F">
        <w:rPr>
          <w:sz w:val="20"/>
          <w:szCs w:val="18"/>
        </w:rPr>
        <w:t>Municipal Junior College of Science, Arvi, Dist -Wardha.</w:t>
      </w:r>
      <w:r w:rsidR="000164ED" w:rsidRPr="00344B9F">
        <w:rPr>
          <w:sz w:val="20"/>
          <w:szCs w:val="18"/>
        </w:rPr>
        <w:tab/>
      </w:r>
    </w:p>
    <w:p w14:paraId="330616A6" w14:textId="15C7B69E" w:rsidR="00344B9F" w:rsidRPr="00344B9F" w:rsidRDefault="00344B9F" w:rsidP="003D3ACC">
      <w:pPr>
        <w:pStyle w:val="List"/>
        <w:rPr>
          <w:rFonts w:ascii="Aptos" w:hAnsi="Aptos"/>
          <w:sz w:val="20"/>
          <w:szCs w:val="18"/>
        </w:rPr>
      </w:pPr>
      <w:r w:rsidRPr="00344B9F">
        <w:rPr>
          <w:rFonts w:ascii="Arial Narrow" w:hAnsi="Arial Narrow"/>
          <w:b/>
          <w:bCs/>
          <w:color w:val="002060"/>
          <w:sz w:val="20"/>
          <w:szCs w:val="18"/>
        </w:rPr>
        <w:t>SSC</w:t>
      </w:r>
      <w:r>
        <w:rPr>
          <w:rFonts w:ascii="Arial Narrow" w:hAnsi="Arial Narrow"/>
          <w:b/>
          <w:bCs/>
          <w:color w:val="002060"/>
          <w:sz w:val="20"/>
          <w:szCs w:val="18"/>
        </w:rPr>
        <w:tab/>
      </w:r>
      <w:r w:rsidRPr="00344B9F">
        <w:rPr>
          <w:rFonts w:ascii="Aptos" w:hAnsi="Aptos"/>
          <w:sz w:val="20"/>
          <w:szCs w:val="18"/>
        </w:rPr>
        <w:t>2019-2020</w:t>
      </w:r>
    </w:p>
    <w:p w14:paraId="36F8F072" w14:textId="12A3DC44" w:rsidR="000164ED" w:rsidRPr="000164ED" w:rsidRDefault="00344B9F" w:rsidP="003D3ACC">
      <w:pPr>
        <w:pStyle w:val="List"/>
      </w:pPr>
      <w:r w:rsidRPr="00344B9F">
        <w:rPr>
          <w:rFonts w:ascii="Arial" w:hAnsi="Arial" w:cs="Arial"/>
          <w:sz w:val="20"/>
          <w:szCs w:val="18"/>
        </w:rPr>
        <w:t>Nirmal English School, Arvi, Dist-Wardha.</w:t>
      </w:r>
      <w:r>
        <w:tab/>
      </w:r>
    </w:p>
    <w:p w14:paraId="072D1405" w14:textId="6B04F7A6" w:rsidR="000164ED" w:rsidRDefault="00943051" w:rsidP="003D3ACC">
      <w:pPr>
        <w:pStyle w:val="Space"/>
      </w:pPr>
      <w:r w:rsidRPr="00943051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9D955D" wp14:editId="2619A3DA">
                <wp:simplePos x="0" y="0"/>
                <wp:positionH relativeFrom="column">
                  <wp:posOffset>-43249</wp:posOffset>
                </wp:positionH>
                <wp:positionV relativeFrom="paragraph">
                  <wp:posOffset>32025</wp:posOffset>
                </wp:positionV>
                <wp:extent cx="7450987" cy="6178"/>
                <wp:effectExtent l="0" t="0" r="36195" b="32385"/>
                <wp:wrapNone/>
                <wp:docPr id="34906627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0987" cy="617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AA66A" id="Straight Connector 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4pt,2.5pt" to="583.3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</w:p>
    <w:p w14:paraId="6765A5AF" w14:textId="51C05E5B" w:rsidR="000164ED" w:rsidRPr="00491853" w:rsidRDefault="000164ED" w:rsidP="003D3ACC">
      <w:pPr>
        <w:pStyle w:val="Heading1"/>
      </w:pPr>
      <w:r w:rsidRPr="00491853">
        <w:t>Technical Skills</w:t>
      </w:r>
      <w:r w:rsidR="00B14582">
        <w:t xml:space="preserve"> </w:t>
      </w:r>
    </w:p>
    <w:p w14:paraId="4192084F" w14:textId="6924DAEA" w:rsidR="000164ED" w:rsidRPr="00EE1630" w:rsidRDefault="000164ED" w:rsidP="003D3ACC">
      <w:r w:rsidRPr="00EE1630">
        <w:t>C | Java</w:t>
      </w:r>
      <w:r w:rsidR="00344B9F">
        <w:t>| PYTHON  |</w:t>
      </w:r>
      <w:r w:rsidRPr="00EE1630">
        <w:t xml:space="preserve"> </w:t>
      </w:r>
      <w:r w:rsidR="00344B9F">
        <w:t>My-</w:t>
      </w:r>
      <w:r w:rsidRPr="00EE1630">
        <w:t>SQL |</w:t>
      </w:r>
      <w:r w:rsidR="00344B9F">
        <w:t xml:space="preserve"> HTML | CSS | JS | DSA in C | MS-Excel</w:t>
      </w:r>
      <w:r w:rsidRPr="00EE1630">
        <w:t xml:space="preserve"> | M</w:t>
      </w:r>
      <w:r w:rsidR="00491853">
        <w:t>icrosoft Office</w:t>
      </w:r>
      <w:r w:rsidRPr="00EE1630">
        <w:t xml:space="preserve"> | </w:t>
      </w:r>
      <w:r w:rsidR="00344B9F">
        <w:t>Project Management</w:t>
      </w:r>
      <w:r w:rsidRPr="00EE1630">
        <w:t xml:space="preserve"> | </w:t>
      </w:r>
      <w:r w:rsidR="00344B9F">
        <w:t>oops</w:t>
      </w:r>
    </w:p>
    <w:p w14:paraId="1A55A175" w14:textId="45EF2E28" w:rsidR="000164ED" w:rsidRPr="000164ED" w:rsidRDefault="00943051" w:rsidP="003D3ACC">
      <w:pPr>
        <w:pStyle w:val="Spac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3C7B29" wp14:editId="12B2BB66">
                <wp:simplePos x="0" y="0"/>
                <wp:positionH relativeFrom="margin">
                  <wp:posOffset>-43249</wp:posOffset>
                </wp:positionH>
                <wp:positionV relativeFrom="paragraph">
                  <wp:posOffset>55623</wp:posOffset>
                </wp:positionV>
                <wp:extent cx="7437978" cy="19222"/>
                <wp:effectExtent l="0" t="0" r="29845" b="19050"/>
                <wp:wrapNone/>
                <wp:docPr id="152946377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37978" cy="19222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1174D9" id="Straight Connector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.4pt,4.4pt" to="582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21FC86A" w14:textId="77777777" w:rsidR="000164ED" w:rsidRPr="00EA2625" w:rsidRDefault="000164ED" w:rsidP="003D3ACC">
      <w:pPr>
        <w:pStyle w:val="Heading1"/>
      </w:pPr>
      <w:r w:rsidRPr="00EA2625">
        <w:t>Work Experience</w:t>
      </w:r>
    </w:p>
    <w:p w14:paraId="78586C36" w14:textId="556A140B" w:rsidR="000164ED" w:rsidRPr="000164ED" w:rsidRDefault="00344B9F" w:rsidP="003D3ACC">
      <w:pPr>
        <w:pStyle w:val="List"/>
      </w:pPr>
      <w:r>
        <w:rPr>
          <w:rStyle w:val="Emphasis"/>
        </w:rPr>
        <w:t>Web Development Intern</w:t>
      </w:r>
      <w:r w:rsidR="000164ED" w:rsidRPr="00EA2625">
        <w:rPr>
          <w:rStyle w:val="Emphasis"/>
        </w:rPr>
        <w:t xml:space="preserve"> </w:t>
      </w:r>
      <w:r w:rsidR="000164ED" w:rsidRPr="000164ED">
        <w:t xml:space="preserve">| </w:t>
      </w:r>
      <w:r>
        <w:t>Internpe</w:t>
      </w:r>
      <w:r w:rsidR="000164ED" w:rsidRPr="000164ED">
        <w:tab/>
      </w:r>
      <w:r w:rsidR="00E910A9">
        <w:t>July 2024- Aug 2024</w:t>
      </w:r>
    </w:p>
    <w:p w14:paraId="733C4E6C" w14:textId="3BF6DC91" w:rsidR="000164ED" w:rsidRPr="00EE1630" w:rsidRDefault="00E910A9" w:rsidP="003D3ACC">
      <w:pPr>
        <w:pStyle w:val="ListBullet"/>
      </w:pPr>
      <w:r>
        <w:t>One-month internship at internpe.</w:t>
      </w:r>
    </w:p>
    <w:p w14:paraId="6B997A58" w14:textId="2C511B61" w:rsidR="000164ED" w:rsidRPr="00EE1630" w:rsidRDefault="002E4A0E" w:rsidP="003D3ACC">
      <w:pPr>
        <w:pStyle w:val="ListBullet"/>
      </w:pPr>
      <w:r>
        <w:t>Build up the projects that are assigned as tasks</w:t>
      </w:r>
      <w:r w:rsidR="00E910A9">
        <w:t xml:space="preserve"> to us.</w:t>
      </w:r>
    </w:p>
    <w:p w14:paraId="79F77E92" w14:textId="0D65BA2C" w:rsidR="000164ED" w:rsidRDefault="00E910A9" w:rsidP="003D3ACC">
      <w:pPr>
        <w:pStyle w:val="ListBullet"/>
      </w:pPr>
      <w:r>
        <w:t xml:space="preserve">Used </w:t>
      </w:r>
      <w:r w:rsidR="002E4A0E">
        <w:t>HTML</w:t>
      </w:r>
      <w:r>
        <w:t xml:space="preserve">, </w:t>
      </w:r>
      <w:r w:rsidR="002E4A0E">
        <w:t>CSS,</w:t>
      </w:r>
      <w:r>
        <w:t xml:space="preserve"> and </w:t>
      </w:r>
      <w:r w:rsidR="002E4A0E">
        <w:t>JavaScript</w:t>
      </w:r>
      <w:r>
        <w:t xml:space="preserve"> to build the specific application.</w:t>
      </w:r>
    </w:p>
    <w:p w14:paraId="0B9B81E5" w14:textId="2DCE0DC7" w:rsidR="000164ED" w:rsidRPr="00EE1630" w:rsidRDefault="00943051" w:rsidP="003D3ACC">
      <w:pPr>
        <w:pStyle w:val="Spac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F3547F" wp14:editId="2E41BD16">
                <wp:simplePos x="0" y="0"/>
                <wp:positionH relativeFrom="column">
                  <wp:posOffset>-55605</wp:posOffset>
                </wp:positionH>
                <wp:positionV relativeFrom="paragraph">
                  <wp:posOffset>78791</wp:posOffset>
                </wp:positionV>
                <wp:extent cx="7493583" cy="17489"/>
                <wp:effectExtent l="0" t="0" r="31750" b="20955"/>
                <wp:wrapNone/>
                <wp:docPr id="94390666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3583" cy="1748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46C11" id="Straight Connector 1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pt,6.2pt" to="585.6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p w14:paraId="67D2D47A" w14:textId="33572135" w:rsidR="000164ED" w:rsidRDefault="000164ED" w:rsidP="003D3ACC">
      <w:pPr>
        <w:pStyle w:val="Heading1"/>
      </w:pPr>
      <w:r w:rsidRPr="00EA2625">
        <w:t>Pro</w:t>
      </w:r>
      <w:r w:rsidR="00E910A9">
        <w:t>jects</w:t>
      </w:r>
    </w:p>
    <w:p w14:paraId="56427CA4" w14:textId="3F61BA65" w:rsidR="00E910A9" w:rsidRPr="00AF0B33" w:rsidRDefault="00E910A9" w:rsidP="003D3ACC">
      <w:pPr>
        <w:spacing w:after="8"/>
        <w:rPr>
          <w:rFonts w:ascii="Arial Narrow" w:hAnsi="Arial Narrow"/>
          <w:color w:val="595959" w:themeColor="text1" w:themeTint="A6"/>
        </w:rPr>
      </w:pPr>
      <w:r w:rsidRPr="00AF0B33">
        <w:rPr>
          <w:rFonts w:ascii="Arial Narrow" w:eastAsia="Calibri" w:hAnsi="Arial Narrow" w:cs="Calibri"/>
          <w:b/>
          <w:color w:val="595959" w:themeColor="text1" w:themeTint="A6"/>
        </w:rPr>
        <w:t>Travel management application:</w:t>
      </w:r>
    </w:p>
    <w:p w14:paraId="2EC2D8F0" w14:textId="5595F9B2" w:rsidR="00706F1A" w:rsidRPr="00706F1A" w:rsidRDefault="00E910A9" w:rsidP="003D3ACC">
      <w:pPr>
        <w:spacing w:after="25" w:line="276" w:lineRule="auto"/>
        <w:ind w:left="-5" w:right="665" w:hanging="10"/>
        <w:rPr>
          <w:rFonts w:ascii="Arial" w:eastAsia="Arial" w:hAnsi="Arial" w:cs="Arial"/>
          <w:color w:val="595959" w:themeColor="text1" w:themeTint="A6"/>
          <w:sz w:val="20"/>
          <w:szCs w:val="20"/>
        </w:rPr>
      </w:pP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Made a travel management system that provides the information to the user regarding the tour packages and manages their tour. I used 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0"/>
        </w:rPr>
        <w:t>HTML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, </w:t>
      </w:r>
      <w:r w:rsidR="002E4A0E"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>CSS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0"/>
        </w:rPr>
        <w:t>,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 and 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0"/>
        </w:rPr>
        <w:t>JavaScript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 to build the frontend of the application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0"/>
        </w:rPr>
        <w:t>,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 and for 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0"/>
        </w:rPr>
        <w:t>maintaining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 and storing data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0"/>
        </w:rPr>
        <w:t>,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 I used </w:t>
      </w:r>
      <w:r w:rsidR="002E4A0E"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>SQL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 queries to </w:t>
      </w:r>
      <w:r w:rsidR="002E4A0E">
        <w:rPr>
          <w:rFonts w:ascii="Arial" w:eastAsia="Arial" w:hAnsi="Arial" w:cs="Arial"/>
          <w:color w:val="595959" w:themeColor="text1" w:themeTint="A6"/>
          <w:sz w:val="20"/>
          <w:szCs w:val="20"/>
        </w:rPr>
        <w:t>establish</w:t>
      </w:r>
      <w:r w:rsidRPr="00706F1A">
        <w:rPr>
          <w:rFonts w:ascii="Arial" w:eastAsia="Arial" w:hAnsi="Arial" w:cs="Arial"/>
          <w:color w:val="595959" w:themeColor="text1" w:themeTint="A6"/>
          <w:sz w:val="20"/>
          <w:szCs w:val="20"/>
        </w:rPr>
        <w:t xml:space="preserve"> the perfect backend structure.</w:t>
      </w:r>
    </w:p>
    <w:p w14:paraId="5B96F90A" w14:textId="79C2C5A3" w:rsidR="00E910A9" w:rsidRPr="00AF0B33" w:rsidRDefault="00E910A9" w:rsidP="003D3ACC">
      <w:pPr>
        <w:spacing w:after="30"/>
        <w:ind w:left="-5" w:hanging="10"/>
        <w:rPr>
          <w:rFonts w:ascii="Aptos Narrow" w:hAnsi="Aptos Narrow"/>
          <w:b/>
          <w:color w:val="595959" w:themeColor="text1" w:themeTint="A6"/>
        </w:rPr>
      </w:pPr>
      <w:r w:rsidRPr="00AF0B33">
        <w:rPr>
          <w:rFonts w:ascii="Aptos Narrow" w:eastAsia="Arial" w:hAnsi="Aptos Narrow" w:cs="Arial"/>
          <w:b/>
          <w:color w:val="595959" w:themeColor="text1" w:themeTint="A6"/>
        </w:rPr>
        <w:t>To-Do List Application:</w:t>
      </w:r>
    </w:p>
    <w:p w14:paraId="49DCD9DC" w14:textId="42C42427" w:rsidR="00E910A9" w:rsidRPr="00706F1A" w:rsidRDefault="00E910A9" w:rsidP="003D3ACC">
      <w:pPr>
        <w:spacing w:after="25" w:line="265" w:lineRule="auto"/>
        <w:ind w:left="-5" w:right="665" w:hanging="10"/>
        <w:rPr>
          <w:sz w:val="20"/>
          <w:szCs w:val="20"/>
        </w:rPr>
      </w:pPr>
      <w:r w:rsidRPr="00706F1A">
        <w:rPr>
          <w:rFonts w:ascii="Arial" w:eastAsia="Arial" w:hAnsi="Arial" w:cs="Arial"/>
          <w:sz w:val="20"/>
          <w:szCs w:val="20"/>
        </w:rPr>
        <w:t xml:space="preserve">The To-Do List application was made as a task that enables the user to enter their work list and </w:t>
      </w:r>
      <w:r w:rsidR="002E4A0E">
        <w:rPr>
          <w:rFonts w:ascii="Arial" w:eastAsia="Arial" w:hAnsi="Arial" w:cs="Arial"/>
          <w:sz w:val="20"/>
          <w:szCs w:val="20"/>
        </w:rPr>
        <w:t>schedule</w:t>
      </w:r>
      <w:r w:rsidRPr="00706F1A">
        <w:rPr>
          <w:rFonts w:ascii="Arial" w:eastAsia="Arial" w:hAnsi="Arial" w:cs="Arial"/>
          <w:sz w:val="20"/>
          <w:szCs w:val="20"/>
        </w:rPr>
        <w:t xml:space="preserve"> their work.</w:t>
      </w:r>
    </w:p>
    <w:p w14:paraId="389EB5F9" w14:textId="77777777" w:rsidR="00E910A9" w:rsidRPr="00706F1A" w:rsidRDefault="00E910A9" w:rsidP="003D3ACC">
      <w:pPr>
        <w:spacing w:after="30"/>
        <w:ind w:left="-5" w:hanging="10"/>
        <w:rPr>
          <w:rFonts w:ascii="Arial Narrow" w:hAnsi="Arial Narrow"/>
          <w:color w:val="595959" w:themeColor="text1" w:themeTint="A6"/>
          <w:sz w:val="20"/>
          <w:szCs w:val="20"/>
        </w:rPr>
      </w:pPr>
      <w:r w:rsidRPr="00AF0B33">
        <w:rPr>
          <w:rFonts w:ascii="Arial Narrow" w:eastAsia="Arial" w:hAnsi="Arial Narrow" w:cs="Arial"/>
          <w:b/>
          <w:color w:val="595959" w:themeColor="text1" w:themeTint="A6"/>
        </w:rPr>
        <w:t>Quiz Application:</w:t>
      </w:r>
    </w:p>
    <w:p w14:paraId="2C7FEAA9" w14:textId="75791FC1" w:rsidR="00E910A9" w:rsidRDefault="00E910A9" w:rsidP="003D3ACC">
      <w:pPr>
        <w:spacing w:line="276" w:lineRule="auto"/>
        <w:ind w:left="-5" w:right="665" w:hanging="10"/>
        <w:rPr>
          <w:rFonts w:ascii="Arial" w:eastAsia="Arial" w:hAnsi="Arial" w:cs="Arial"/>
          <w:sz w:val="20"/>
          <w:szCs w:val="20"/>
        </w:rPr>
      </w:pPr>
      <w:r w:rsidRPr="00706F1A">
        <w:rPr>
          <w:rFonts w:ascii="Arial" w:eastAsia="Arial" w:hAnsi="Arial" w:cs="Arial"/>
          <w:sz w:val="20"/>
          <w:szCs w:val="20"/>
        </w:rPr>
        <w:t xml:space="preserve">The quiz application is also </w:t>
      </w:r>
      <w:r w:rsidR="002E4A0E">
        <w:rPr>
          <w:rFonts w:ascii="Arial" w:eastAsia="Arial" w:hAnsi="Arial" w:cs="Arial"/>
          <w:sz w:val="20"/>
          <w:szCs w:val="20"/>
        </w:rPr>
        <w:t>part of the</w:t>
      </w:r>
      <w:r w:rsidRPr="00706F1A">
        <w:rPr>
          <w:rFonts w:ascii="Arial" w:eastAsia="Arial" w:hAnsi="Arial" w:cs="Arial"/>
          <w:sz w:val="20"/>
          <w:szCs w:val="20"/>
        </w:rPr>
        <w:t xml:space="preserve"> task given by the </w:t>
      </w:r>
      <w:r w:rsidR="002E4A0E">
        <w:rPr>
          <w:rFonts w:ascii="Arial" w:eastAsia="Arial" w:hAnsi="Arial" w:cs="Arial"/>
          <w:sz w:val="20"/>
          <w:szCs w:val="20"/>
        </w:rPr>
        <w:t>intern</w:t>
      </w:r>
      <w:r w:rsidRPr="00706F1A">
        <w:rPr>
          <w:rFonts w:ascii="Arial" w:eastAsia="Arial" w:hAnsi="Arial" w:cs="Arial"/>
          <w:sz w:val="20"/>
          <w:szCs w:val="20"/>
        </w:rPr>
        <w:t xml:space="preserve"> while performing the remote internship. The application provides the quiz to the user. </w:t>
      </w:r>
    </w:p>
    <w:p w14:paraId="695AD5AE" w14:textId="25ABD924" w:rsidR="009C6B22" w:rsidRPr="00AF0B33" w:rsidRDefault="009C6B22" w:rsidP="003D3ACC">
      <w:pPr>
        <w:spacing w:line="276" w:lineRule="auto"/>
        <w:ind w:left="-5" w:right="665" w:hanging="10"/>
        <w:rPr>
          <w:rFonts w:ascii="Aptos" w:eastAsia="Arial" w:hAnsi="Aptos" w:cs="Arial"/>
          <w:b/>
          <w:bCs/>
          <w:color w:val="595959" w:themeColor="text1" w:themeTint="A6"/>
        </w:rPr>
      </w:pPr>
      <w:r w:rsidRPr="00AF0B33">
        <w:rPr>
          <w:rFonts w:ascii="Aptos" w:eastAsia="Arial" w:hAnsi="Aptos" w:cs="Arial"/>
          <w:b/>
          <w:bCs/>
          <w:color w:val="595959" w:themeColor="text1" w:themeTint="A6"/>
        </w:rPr>
        <w:t xml:space="preserve">Student </w:t>
      </w:r>
      <w:r w:rsidR="0073404F" w:rsidRPr="00AF0B33">
        <w:rPr>
          <w:rFonts w:ascii="Aptos" w:eastAsia="Arial" w:hAnsi="Aptos" w:cs="Arial"/>
          <w:b/>
          <w:bCs/>
          <w:color w:val="595959" w:themeColor="text1" w:themeTint="A6"/>
        </w:rPr>
        <w:t>M</w:t>
      </w:r>
      <w:r w:rsidRPr="00AF0B33">
        <w:rPr>
          <w:rFonts w:ascii="Aptos" w:eastAsia="Arial" w:hAnsi="Aptos" w:cs="Arial"/>
          <w:b/>
          <w:bCs/>
          <w:color w:val="595959" w:themeColor="text1" w:themeTint="A6"/>
        </w:rPr>
        <w:t>anagement System:</w:t>
      </w:r>
    </w:p>
    <w:p w14:paraId="58A455A5" w14:textId="2E5BFE26" w:rsidR="0077175C" w:rsidRDefault="0077175C" w:rsidP="003D3ACC">
      <w:pPr>
        <w:spacing w:line="276" w:lineRule="auto"/>
        <w:ind w:left="-5" w:right="665" w:hanging="1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Develop the student management system using </w:t>
      </w:r>
      <w:r w:rsidR="002E4A0E">
        <w:rPr>
          <w:rFonts w:ascii="Arial" w:eastAsia="Arial" w:hAnsi="Arial" w:cs="Arial"/>
          <w:sz w:val="20"/>
          <w:szCs w:val="20"/>
        </w:rPr>
        <w:t>Python</w:t>
      </w:r>
      <w:r>
        <w:rPr>
          <w:rFonts w:ascii="Arial" w:eastAsia="Arial" w:hAnsi="Arial" w:cs="Arial"/>
          <w:sz w:val="20"/>
          <w:szCs w:val="20"/>
        </w:rPr>
        <w:t xml:space="preserve"> and </w:t>
      </w:r>
      <w:r w:rsidR="002E4A0E">
        <w:rPr>
          <w:rFonts w:ascii="Arial" w:eastAsia="Arial" w:hAnsi="Arial" w:cs="Arial"/>
          <w:sz w:val="20"/>
          <w:szCs w:val="20"/>
        </w:rPr>
        <w:t>MS Excel</w:t>
      </w:r>
      <w:r w:rsidR="005E5594">
        <w:rPr>
          <w:rFonts w:ascii="Arial" w:eastAsia="Arial" w:hAnsi="Arial" w:cs="Arial"/>
          <w:sz w:val="20"/>
          <w:szCs w:val="20"/>
        </w:rPr>
        <w:t xml:space="preserve"> ( to store the student data)</w:t>
      </w:r>
      <w:r w:rsidR="00AC7765">
        <w:rPr>
          <w:rFonts w:ascii="Arial" w:eastAsia="Arial" w:hAnsi="Arial" w:cs="Arial"/>
          <w:sz w:val="20"/>
          <w:szCs w:val="20"/>
        </w:rPr>
        <w:t>. The system shows the basic information about the student</w:t>
      </w:r>
      <w:r w:rsidR="002E4A0E">
        <w:rPr>
          <w:rFonts w:ascii="Arial" w:eastAsia="Arial" w:hAnsi="Arial" w:cs="Arial"/>
          <w:sz w:val="20"/>
          <w:szCs w:val="20"/>
        </w:rPr>
        <w:t>,</w:t>
      </w:r>
      <w:r w:rsidR="00AC7765">
        <w:rPr>
          <w:rFonts w:ascii="Arial" w:eastAsia="Arial" w:hAnsi="Arial" w:cs="Arial"/>
          <w:sz w:val="20"/>
          <w:szCs w:val="20"/>
        </w:rPr>
        <w:t xml:space="preserve"> including their name, branch, year</w:t>
      </w:r>
      <w:r w:rsidR="002E4A0E">
        <w:rPr>
          <w:rFonts w:ascii="Arial" w:eastAsia="Arial" w:hAnsi="Arial" w:cs="Arial"/>
          <w:sz w:val="20"/>
          <w:szCs w:val="20"/>
        </w:rPr>
        <w:t>,</w:t>
      </w:r>
      <w:r w:rsidR="0073404F">
        <w:rPr>
          <w:rFonts w:ascii="Arial" w:eastAsia="Arial" w:hAnsi="Arial" w:cs="Arial"/>
          <w:sz w:val="20"/>
          <w:szCs w:val="20"/>
        </w:rPr>
        <w:t xml:space="preserve"> and roll no.</w:t>
      </w:r>
    </w:p>
    <w:p w14:paraId="7B60FC31" w14:textId="6D495FD2" w:rsidR="0073404F" w:rsidRDefault="00943051" w:rsidP="003D3ACC">
      <w:pPr>
        <w:spacing w:line="240" w:lineRule="auto"/>
        <w:ind w:right="665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EDEC49" wp14:editId="02F90BAC">
                <wp:simplePos x="0" y="0"/>
                <wp:positionH relativeFrom="column">
                  <wp:posOffset>-49427</wp:posOffset>
                </wp:positionH>
                <wp:positionV relativeFrom="paragraph">
                  <wp:posOffset>89432</wp:posOffset>
                </wp:positionV>
                <wp:extent cx="7395107" cy="6642"/>
                <wp:effectExtent l="0" t="0" r="34925" b="31750"/>
                <wp:wrapNone/>
                <wp:docPr id="156551674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95107" cy="66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4112E7" id="Straight Connector 1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9pt,7.05pt" to="578.4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6D863DC6" w14:textId="0D907EE6" w:rsidR="00E910A9" w:rsidRPr="00706F1A" w:rsidRDefault="00E910A9" w:rsidP="003D3ACC">
      <w:pPr>
        <w:spacing w:line="240" w:lineRule="auto"/>
        <w:ind w:right="665"/>
        <w:rPr>
          <w:rFonts w:eastAsia="Calibri" w:cs="Calibri"/>
          <w:b/>
          <w:color w:val="0D0D0D" w:themeColor="text1" w:themeTint="F2"/>
          <w:sz w:val="28"/>
        </w:rPr>
      </w:pPr>
      <w:r w:rsidRPr="00706F1A">
        <w:rPr>
          <w:rFonts w:eastAsia="Calibri" w:cs="Calibri"/>
          <w:b/>
          <w:color w:val="0D0D0D" w:themeColor="text1" w:themeTint="F2"/>
          <w:sz w:val="28"/>
        </w:rPr>
        <w:t>ACHIEVEMENTS:</w:t>
      </w:r>
    </w:p>
    <w:p w14:paraId="4CD78677" w14:textId="77777777" w:rsidR="00C6134C" w:rsidRDefault="00C6134C" w:rsidP="003D3ACC">
      <w:pPr>
        <w:spacing w:line="240" w:lineRule="auto"/>
        <w:ind w:left="-5" w:right="665" w:hanging="10"/>
        <w:rPr>
          <w:rFonts w:ascii="Calibri" w:eastAsia="Calibri" w:hAnsi="Calibri" w:cs="Calibri"/>
          <w:b/>
          <w:color w:val="0D0D0D" w:themeColor="text1" w:themeTint="F2"/>
          <w:sz w:val="24"/>
          <w:szCs w:val="20"/>
        </w:rPr>
      </w:pPr>
    </w:p>
    <w:p w14:paraId="4FDAF54D" w14:textId="1A31D04C" w:rsidR="00C6134C" w:rsidRPr="00706F1A" w:rsidRDefault="00C6134C" w:rsidP="003D3ACC">
      <w:pPr>
        <w:pStyle w:val="ListParagraph"/>
        <w:numPr>
          <w:ilvl w:val="0"/>
          <w:numId w:val="7"/>
        </w:numPr>
        <w:ind w:right="665"/>
        <w:jc w:val="both"/>
        <w:rPr>
          <w:rFonts w:ascii="Arial" w:eastAsia="Arial" w:hAnsi="Arial" w:cs="Arial"/>
          <w:sz w:val="20"/>
          <w:szCs w:val="20"/>
        </w:rPr>
      </w:pPr>
      <w:r w:rsidRPr="00706F1A">
        <w:rPr>
          <w:rFonts w:ascii="Arial" w:eastAsia="Arial" w:hAnsi="Arial" w:cs="Arial"/>
          <w:sz w:val="20"/>
          <w:szCs w:val="20"/>
        </w:rPr>
        <w:t xml:space="preserve">Work as a member of </w:t>
      </w:r>
      <w:r w:rsidR="002E4A0E">
        <w:rPr>
          <w:rFonts w:ascii="Arial" w:eastAsia="Arial" w:hAnsi="Arial" w:cs="Arial"/>
          <w:sz w:val="20"/>
          <w:szCs w:val="20"/>
        </w:rPr>
        <w:t xml:space="preserve">the </w:t>
      </w:r>
      <w:r w:rsidRPr="00706F1A">
        <w:rPr>
          <w:rFonts w:ascii="Arial" w:eastAsia="Arial" w:hAnsi="Arial" w:cs="Arial"/>
          <w:sz w:val="20"/>
          <w:szCs w:val="20"/>
        </w:rPr>
        <w:t>departmental student club named IT STUDENT FORUM.</w:t>
      </w:r>
    </w:p>
    <w:p w14:paraId="3B15AAE3" w14:textId="0410BAF2" w:rsidR="00C6134C" w:rsidRPr="00706F1A" w:rsidRDefault="00C6134C" w:rsidP="003D3ACC">
      <w:pPr>
        <w:pStyle w:val="ListParagraph"/>
        <w:numPr>
          <w:ilvl w:val="0"/>
          <w:numId w:val="7"/>
        </w:numPr>
        <w:ind w:right="665"/>
        <w:jc w:val="both"/>
        <w:rPr>
          <w:rFonts w:ascii="Arial" w:eastAsia="Arial" w:hAnsi="Arial" w:cs="Arial"/>
          <w:sz w:val="20"/>
          <w:szCs w:val="20"/>
        </w:rPr>
      </w:pPr>
      <w:r w:rsidRPr="00706F1A">
        <w:rPr>
          <w:rFonts w:ascii="Arial" w:eastAsia="Arial" w:hAnsi="Arial" w:cs="Arial"/>
          <w:sz w:val="20"/>
          <w:szCs w:val="20"/>
        </w:rPr>
        <w:lastRenderedPageBreak/>
        <w:t>Anchor of Annual Function of College Engg-joy 2023,2024</w:t>
      </w:r>
      <w:r w:rsidR="002E4A0E">
        <w:rPr>
          <w:rFonts w:ascii="Arial" w:eastAsia="Arial" w:hAnsi="Arial" w:cs="Arial"/>
          <w:sz w:val="20"/>
          <w:szCs w:val="20"/>
        </w:rPr>
        <w:t>,</w:t>
      </w:r>
      <w:r w:rsidRPr="00706F1A">
        <w:rPr>
          <w:rFonts w:ascii="Arial" w:eastAsia="Arial" w:hAnsi="Arial" w:cs="Arial"/>
          <w:sz w:val="20"/>
          <w:szCs w:val="20"/>
        </w:rPr>
        <w:t xml:space="preserve"> and 2025.</w:t>
      </w:r>
    </w:p>
    <w:p w14:paraId="2946F1DA" w14:textId="77777777" w:rsidR="00706F1A" w:rsidRPr="00706F1A" w:rsidRDefault="00C6134C" w:rsidP="003D3ACC">
      <w:pPr>
        <w:pStyle w:val="ListParagraph"/>
        <w:numPr>
          <w:ilvl w:val="0"/>
          <w:numId w:val="7"/>
        </w:numPr>
        <w:ind w:right="665"/>
        <w:jc w:val="both"/>
        <w:rPr>
          <w:rFonts w:ascii="Arial" w:eastAsia="Arial" w:hAnsi="Arial" w:cs="Arial"/>
          <w:sz w:val="20"/>
          <w:szCs w:val="20"/>
        </w:rPr>
      </w:pPr>
      <w:r w:rsidRPr="00706F1A">
        <w:rPr>
          <w:rFonts w:ascii="Arial" w:eastAsia="Arial" w:hAnsi="Arial" w:cs="Arial"/>
          <w:sz w:val="20"/>
          <w:szCs w:val="20"/>
        </w:rPr>
        <w:t>Winner of Inter-collegiate solo dance competition in Engg-Joy 2023.</w:t>
      </w:r>
    </w:p>
    <w:p w14:paraId="7CABC194" w14:textId="2411944A" w:rsidR="00C6134C" w:rsidRPr="00706F1A" w:rsidRDefault="00706F1A" w:rsidP="003D3ACC">
      <w:pPr>
        <w:pStyle w:val="ListParagraph"/>
        <w:numPr>
          <w:ilvl w:val="0"/>
          <w:numId w:val="7"/>
        </w:numPr>
        <w:ind w:right="665"/>
        <w:jc w:val="both"/>
        <w:rPr>
          <w:rFonts w:ascii="Calibri" w:eastAsia="Calibri" w:hAnsi="Calibri" w:cs="Calibri"/>
          <w:b/>
          <w:color w:val="0D0D0D" w:themeColor="text1" w:themeTint="F2"/>
          <w:sz w:val="20"/>
          <w:szCs w:val="20"/>
        </w:rPr>
      </w:pPr>
      <w:r w:rsidRPr="00706F1A">
        <w:rPr>
          <w:rFonts w:ascii="Arial" w:eastAsia="Arial" w:hAnsi="Arial" w:cs="Arial"/>
          <w:sz w:val="20"/>
          <w:szCs w:val="20"/>
        </w:rPr>
        <w:t xml:space="preserve">Work as a coordinator of </w:t>
      </w:r>
      <w:r w:rsidR="002E4A0E" w:rsidRPr="00706F1A">
        <w:rPr>
          <w:rFonts w:ascii="Arial" w:eastAsia="Arial" w:hAnsi="Arial" w:cs="Arial"/>
          <w:sz w:val="20"/>
          <w:szCs w:val="20"/>
        </w:rPr>
        <w:t>Shiv Jayanti</w:t>
      </w:r>
      <w:r w:rsidRPr="00706F1A">
        <w:rPr>
          <w:rFonts w:ascii="Arial" w:eastAsia="Arial" w:hAnsi="Arial" w:cs="Arial"/>
          <w:sz w:val="20"/>
          <w:szCs w:val="20"/>
        </w:rPr>
        <w:t xml:space="preserve"> Mohotsav 2025.</w:t>
      </w:r>
    </w:p>
    <w:p w14:paraId="702F2E60" w14:textId="30A1ACD2" w:rsidR="000164ED" w:rsidRPr="00706F1A" w:rsidRDefault="000164ED" w:rsidP="003D3ACC">
      <w:pPr>
        <w:pStyle w:val="List"/>
        <w:rPr>
          <w:sz w:val="20"/>
          <w:szCs w:val="20"/>
        </w:rPr>
      </w:pPr>
    </w:p>
    <w:sectPr w:rsidR="000164ED" w:rsidRPr="00706F1A" w:rsidSect="004C029C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8A91" w14:textId="77777777" w:rsidR="00D8005F" w:rsidRDefault="00D8005F" w:rsidP="00EF270B">
      <w:pPr>
        <w:spacing w:line="240" w:lineRule="auto"/>
      </w:pPr>
      <w:r>
        <w:separator/>
      </w:r>
    </w:p>
  </w:endnote>
  <w:endnote w:type="continuationSeparator" w:id="0">
    <w:p w14:paraId="6462C1EA" w14:textId="77777777" w:rsidR="00D8005F" w:rsidRDefault="00D8005F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FF3DA" w14:textId="77777777" w:rsidR="00D8005F" w:rsidRDefault="00D8005F" w:rsidP="00EF270B">
      <w:pPr>
        <w:spacing w:line="240" w:lineRule="auto"/>
      </w:pPr>
      <w:r>
        <w:separator/>
      </w:r>
    </w:p>
  </w:footnote>
  <w:footnote w:type="continuationSeparator" w:id="0">
    <w:p w14:paraId="712F1848" w14:textId="77777777" w:rsidR="00D8005F" w:rsidRDefault="00D8005F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438C4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E848DC"/>
    <w:multiLevelType w:val="hybridMultilevel"/>
    <w:tmpl w:val="CD4A3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67DB1091"/>
    <w:multiLevelType w:val="hybridMultilevel"/>
    <w:tmpl w:val="82C2C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2"/>
  </w:num>
  <w:num w:numId="2" w16cid:durableId="873925989">
    <w:abstractNumId w:val="5"/>
  </w:num>
  <w:num w:numId="3" w16cid:durableId="1145048583">
    <w:abstractNumId w:val="3"/>
  </w:num>
  <w:num w:numId="4" w16cid:durableId="428891247">
    <w:abstractNumId w:val="4"/>
  </w:num>
  <w:num w:numId="5" w16cid:durableId="1991596441">
    <w:abstractNumId w:val="0"/>
  </w:num>
  <w:num w:numId="6" w16cid:durableId="725301650">
    <w:abstractNumId w:val="6"/>
  </w:num>
  <w:num w:numId="7" w16cid:durableId="132273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39"/>
    <w:rsid w:val="000164ED"/>
    <w:rsid w:val="00036F36"/>
    <w:rsid w:val="000429E8"/>
    <w:rsid w:val="000E4322"/>
    <w:rsid w:val="00224CF9"/>
    <w:rsid w:val="00257458"/>
    <w:rsid w:val="00257731"/>
    <w:rsid w:val="002E4A0E"/>
    <w:rsid w:val="00301F39"/>
    <w:rsid w:val="00311408"/>
    <w:rsid w:val="0033575E"/>
    <w:rsid w:val="00336B0F"/>
    <w:rsid w:val="00344B9F"/>
    <w:rsid w:val="00353109"/>
    <w:rsid w:val="003B7AE8"/>
    <w:rsid w:val="003D26C7"/>
    <w:rsid w:val="003D3ACC"/>
    <w:rsid w:val="004306FB"/>
    <w:rsid w:val="00463114"/>
    <w:rsid w:val="00475B42"/>
    <w:rsid w:val="0048632A"/>
    <w:rsid w:val="00491853"/>
    <w:rsid w:val="004C029C"/>
    <w:rsid w:val="004F5FAC"/>
    <w:rsid w:val="005111D0"/>
    <w:rsid w:val="00554378"/>
    <w:rsid w:val="005718FB"/>
    <w:rsid w:val="005933EA"/>
    <w:rsid w:val="005E5594"/>
    <w:rsid w:val="005F2437"/>
    <w:rsid w:val="00657E77"/>
    <w:rsid w:val="00663949"/>
    <w:rsid w:val="006B04B2"/>
    <w:rsid w:val="006C0F34"/>
    <w:rsid w:val="006E7E6D"/>
    <w:rsid w:val="00706F1A"/>
    <w:rsid w:val="007206DE"/>
    <w:rsid w:val="0073404F"/>
    <w:rsid w:val="0077175C"/>
    <w:rsid w:val="007B4308"/>
    <w:rsid w:val="007D6B67"/>
    <w:rsid w:val="007F4E96"/>
    <w:rsid w:val="008C57C3"/>
    <w:rsid w:val="00943051"/>
    <w:rsid w:val="009602B4"/>
    <w:rsid w:val="009B28A1"/>
    <w:rsid w:val="009B7B7E"/>
    <w:rsid w:val="009C6B22"/>
    <w:rsid w:val="00A03370"/>
    <w:rsid w:val="00AC14DA"/>
    <w:rsid w:val="00AC7765"/>
    <w:rsid w:val="00AF0B33"/>
    <w:rsid w:val="00AF2A9F"/>
    <w:rsid w:val="00B0165F"/>
    <w:rsid w:val="00B14582"/>
    <w:rsid w:val="00B80FFE"/>
    <w:rsid w:val="00B8250D"/>
    <w:rsid w:val="00B84486"/>
    <w:rsid w:val="00B9789D"/>
    <w:rsid w:val="00BE1752"/>
    <w:rsid w:val="00C4642B"/>
    <w:rsid w:val="00C6134C"/>
    <w:rsid w:val="00D30150"/>
    <w:rsid w:val="00D31730"/>
    <w:rsid w:val="00D8005F"/>
    <w:rsid w:val="00D920AB"/>
    <w:rsid w:val="00DD53B4"/>
    <w:rsid w:val="00DE5AFE"/>
    <w:rsid w:val="00E04FEB"/>
    <w:rsid w:val="00E17A6C"/>
    <w:rsid w:val="00E31E98"/>
    <w:rsid w:val="00E3298B"/>
    <w:rsid w:val="00E5133F"/>
    <w:rsid w:val="00E724A0"/>
    <w:rsid w:val="00E910A9"/>
    <w:rsid w:val="00E95B46"/>
    <w:rsid w:val="00EA2625"/>
    <w:rsid w:val="00EB3F0C"/>
    <w:rsid w:val="00ED3713"/>
    <w:rsid w:val="00EE1630"/>
    <w:rsid w:val="00EF270B"/>
    <w:rsid w:val="00F247DE"/>
    <w:rsid w:val="00F57BDD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37C0F5"/>
  <w15:chartTrackingRefBased/>
  <w15:docId w15:val="{0D1DBDAD-3A87-40AF-9582-EED0BD98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C613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jpeg"/><Relationship Id="rId18" Type="http://schemas.openxmlformats.org/officeDocument/2006/relationships/hyperlink" Target="https://chende.ren/2021/07/14113656-docker-net.html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4.svg"/><Relationship Id="rId7" Type="http://schemas.openxmlformats.org/officeDocument/2006/relationships/settings" Target="settings.xml"/><Relationship Id="rId12" Type="http://schemas.openxmlformats.org/officeDocument/2006/relationships/hyperlink" Target="%20%20%20https:/github.com/vaishnavi2004-v" TargetMode="External"/><Relationship Id="rId17" Type="http://schemas.openxmlformats.org/officeDocument/2006/relationships/image" Target="media/image2.jpeg"/><Relationship Id="rId25" Type="http://schemas.openxmlformats.org/officeDocument/2006/relationships/hyperlink" Target="https://ocw.tudelft.nl/course-readings/6-9-reading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creativecommons.org/licenses/by/3.0/" TargetMode="External"/><Relationship Id="rId20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%20%20%20https:/github.com/vaishnavi2004-v" TargetMode="External"/><Relationship Id="rId24" Type="http://schemas.openxmlformats.org/officeDocument/2006/relationships/image" Target="media/image7.png"/><Relationship Id="rId5" Type="http://schemas.openxmlformats.org/officeDocument/2006/relationships/numbering" Target="numbering.xml"/><Relationship Id="rId15" Type="http://schemas.openxmlformats.org/officeDocument/2006/relationships/hyperlink" Target="https://chende.ren/2021/07/14113656-docker-net.html" TargetMode="External"/><Relationship Id="rId23" Type="http://schemas.openxmlformats.org/officeDocument/2006/relationships/image" Target="media/image6.svg"/><Relationship Id="rId10" Type="http://schemas.openxmlformats.org/officeDocument/2006/relationships/endnotes" Target="endnotes.xml"/><Relationship Id="rId19" Type="http://schemas.openxmlformats.org/officeDocument/2006/relationships/hyperlink" Target="https://creativecommons.org/licenses/by/3.0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hende.ren/2021/07/14113656-docker-net.html" TargetMode="External"/><Relationship Id="rId22" Type="http://schemas.openxmlformats.org/officeDocument/2006/relationships/image" Target="media/image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AC89-8D0C-4A47-B9E0-733AEBF029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100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Vaishnavi Gulhane</cp:lastModifiedBy>
  <cp:revision>13</cp:revision>
  <dcterms:created xsi:type="dcterms:W3CDTF">2025-07-04T15:03:00Z</dcterms:created>
  <dcterms:modified xsi:type="dcterms:W3CDTF">2026-05-29T17:27:00Z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628491c3-04c9-4b91-8cf7-4d5128667a32</vt:lpwstr>
  </property>
</Properties>
</file>